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4E4C1E" w:rsidP="00C6554A">
      <w:pPr>
        <w:pStyle w:val="Title"/>
      </w:pPr>
      <w:r>
        <w:t>Application Design Document</w:t>
      </w:r>
    </w:p>
    <w:p w:rsidR="00C6554A" w:rsidRPr="004E4C1E" w:rsidRDefault="004E4C1E" w:rsidP="00C6554A">
      <w:pPr>
        <w:pStyle w:val="Subtitle"/>
        <w:rPr>
          <w:sz w:val="40"/>
          <w:szCs w:val="40"/>
        </w:rPr>
      </w:pPr>
      <w:r w:rsidRPr="004E4C1E">
        <w:rPr>
          <w:sz w:val="40"/>
          <w:szCs w:val="40"/>
        </w:rPr>
        <w:t>Family Organiser</w:t>
      </w:r>
    </w:p>
    <w:p w:rsidR="004E4C1E" w:rsidRPr="00D5413C" w:rsidRDefault="004E4C1E" w:rsidP="00C6554A">
      <w:pPr>
        <w:pStyle w:val="Subtitle"/>
      </w:pPr>
      <w:r>
        <w:t>Referred Coursework – 2019/20 Academic year</w:t>
      </w:r>
    </w:p>
    <w:p w:rsidR="00C6554A" w:rsidRDefault="004E4C1E" w:rsidP="00C6554A">
      <w:pPr>
        <w:pStyle w:val="ContactInfo"/>
      </w:pPr>
      <w:r>
        <w:t>Stephen Daniel</w:t>
      </w:r>
      <w:r w:rsidR="00C6554A">
        <w:t xml:space="preserve"> | </w:t>
      </w:r>
      <w:r>
        <w:t>ISAD251</w:t>
      </w:r>
      <w:r w:rsidR="00C6554A">
        <w:t xml:space="preserve"> |</w:t>
      </w:r>
      <w:r w:rsidR="00C6554A" w:rsidRPr="00D5413C">
        <w:t xml:space="preserve"> </w:t>
      </w:r>
      <w:r>
        <w:t>August 2020</w:t>
      </w:r>
      <w:r w:rsidR="00C6554A">
        <w:br w:type="page"/>
      </w:r>
    </w:p>
    <w:sdt>
      <w:sdtPr>
        <w:id w:val="809575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:rsidR="004E4C1E" w:rsidRDefault="004E4C1E">
          <w:pPr>
            <w:pStyle w:val="TOCHeading"/>
          </w:pPr>
          <w:r>
            <w:t>Contents</w:t>
          </w:r>
        </w:p>
        <w:p w:rsidR="004E4C1E" w:rsidRDefault="004E4C1E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24876" w:history="1">
            <w:r w:rsidRPr="009E211D">
              <w:rPr>
                <w:rStyle w:val="Hyperlink"/>
                <w:noProof/>
              </w:rPr>
              <w:t>Entity Relationship 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C1E" w:rsidRDefault="004E4C1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124877" w:history="1">
            <w:r w:rsidRPr="009E211D">
              <w:rPr>
                <w:rStyle w:val="Hyperlink"/>
                <w:noProof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C1E" w:rsidRDefault="004E4C1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124878" w:history="1">
            <w:r w:rsidRPr="009E211D">
              <w:rPr>
                <w:rStyle w:val="Hyperlink"/>
                <w:noProof/>
              </w:rPr>
              <w:t>UNIFIED MODELING LAGUAGE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C1E" w:rsidRDefault="004E4C1E">
          <w:r>
            <w:rPr>
              <w:b/>
              <w:bCs/>
              <w:noProof/>
            </w:rPr>
            <w:fldChar w:fldCharType="end"/>
          </w:r>
        </w:p>
      </w:sdtContent>
    </w:sdt>
    <w:p w:rsidR="002C74C0" w:rsidRDefault="001D5E3A"/>
    <w:p w:rsidR="004E4C1E" w:rsidRDefault="004E4C1E"/>
    <w:p w:rsidR="004E4C1E" w:rsidRDefault="004E4C1E" w:rsidP="004E4C1E">
      <w:pPr>
        <w:pStyle w:val="Heading1"/>
      </w:pPr>
      <w:bookmarkStart w:id="5" w:name="_Toc48124876"/>
      <w:r>
        <w:t>ENTITY RELATIONSHIP DIAGRAM (ERD</w:t>
      </w:r>
      <w:bookmarkEnd w:id="5"/>
      <w:r>
        <w:t>)</w:t>
      </w:r>
    </w:p>
    <w:p w:rsidR="004E4C1E" w:rsidRDefault="004E4C1E" w:rsidP="004E4C1E">
      <w:pPr>
        <w:jc w:val="center"/>
        <w:rPr>
          <w:sz w:val="32"/>
          <w:szCs w:val="32"/>
        </w:rPr>
      </w:pPr>
      <w:r w:rsidRPr="009C6455">
        <w:rPr>
          <w:sz w:val="32"/>
          <w:szCs w:val="32"/>
        </w:rPr>
        <w:t>Referred-Coursework-2019-2020-Family-Organizer</w:t>
      </w:r>
    </w:p>
    <w:p w:rsidR="004E4C1E" w:rsidRDefault="004E4C1E" w:rsidP="004E4C1E">
      <w:pPr>
        <w:jc w:val="center"/>
        <w:rPr>
          <w:sz w:val="32"/>
          <w:szCs w:val="32"/>
        </w:rPr>
      </w:pPr>
      <w:r>
        <w:rPr>
          <w:sz w:val="32"/>
          <w:szCs w:val="32"/>
        </w:rPr>
        <w:t>Entity Relationship Diagram</w:t>
      </w:r>
    </w:p>
    <w:p w:rsidR="004E4C1E" w:rsidRDefault="004E4C1E" w:rsidP="004E4C1E">
      <w:pPr>
        <w:pStyle w:val="Heading2"/>
      </w:pP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FAMILY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APPOINTMENTS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DEADLINES</w:t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FAMILY 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APPOINTMENT 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DEADLINE ID</w:t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FIRST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FAMILY 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FAMILY 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LAST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APPOINTMENT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DEADLINE</w:t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EMAIL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>
        <w:rPr>
          <w:sz w:val="24"/>
          <w:szCs w:val="24"/>
        </w:rPr>
        <w:t>WHEN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WHEN BY</w:t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LOGIN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COMMENT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COMMENT</w:t>
      </w:r>
    </w:p>
    <w:p w:rsidR="004E4C1E" w:rsidRDefault="004E4C1E" w:rsidP="004E4C1E">
      <w:pPr>
        <w:rPr>
          <w:sz w:val="24"/>
          <w:szCs w:val="24"/>
        </w:rPr>
      </w:pPr>
      <w:r>
        <w:rPr>
          <w:sz w:val="24"/>
          <w:szCs w:val="24"/>
        </w:rPr>
        <w:t>LOGIN PASSWORD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NOTE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NOTE</w:t>
      </w:r>
    </w:p>
    <w:p w:rsidR="004E4C1E" w:rsidRDefault="004E4C1E" w:rsidP="004E4C1E">
      <w:pPr>
        <w:rPr>
          <w:sz w:val="24"/>
          <w:szCs w:val="24"/>
        </w:rPr>
      </w:pPr>
    </w:p>
    <w:p w:rsidR="004E4C1E" w:rsidRDefault="004E4C1E" w:rsidP="004E4C1E">
      <w:pPr>
        <w:pStyle w:val="Heading1"/>
      </w:pPr>
      <w:bookmarkStart w:id="6" w:name="_Toc48124877"/>
      <w:r>
        <w:lastRenderedPageBreak/>
        <w:t>STORYBOARD</w:t>
      </w:r>
      <w:bookmarkEnd w:id="6"/>
    </w:p>
    <w:p w:rsidR="004E4C1E" w:rsidRPr="004E4C1E" w:rsidRDefault="004E4C1E" w:rsidP="004E4C1E">
      <w:r>
        <w:rPr>
          <w:noProof/>
        </w:rPr>
        <w:drawing>
          <wp:inline distT="0" distB="0" distL="0" distR="0">
            <wp:extent cx="7442200" cy="5581650"/>
            <wp:effectExtent l="0" t="3175" r="3175" b="317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3956" cy="55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E" w:rsidRDefault="004E4C1E" w:rsidP="004E4C1E">
      <w:pPr>
        <w:pStyle w:val="Heading1"/>
      </w:pPr>
      <w:bookmarkStart w:id="7" w:name="_Toc48124878"/>
      <w:r>
        <w:lastRenderedPageBreak/>
        <w:t>UNIFIED MODELING LAGUAGE (UML)</w:t>
      </w:r>
      <w:bookmarkEnd w:id="7"/>
    </w:p>
    <w:p w:rsidR="004E4C1E" w:rsidRPr="004E4C1E" w:rsidRDefault="004E4C1E" w:rsidP="004E4C1E"/>
    <w:p w:rsidR="004E4C1E" w:rsidRDefault="004E4C1E" w:rsidP="004E4C1E"/>
    <w:p w:rsidR="009946E3" w:rsidRDefault="009946E3" w:rsidP="004E4C1E"/>
    <w:p w:rsidR="00CA76A9" w:rsidRDefault="00CA76A9" w:rsidP="00CA76A9">
      <w:pPr>
        <w:pStyle w:val="Heading1"/>
      </w:pPr>
      <w:r>
        <w:lastRenderedPageBreak/>
        <w:t>PEER VIEW</w:t>
      </w:r>
    </w:p>
    <w:p w:rsidR="00CA76A9" w:rsidRDefault="00CA76A9" w:rsidP="00CA76A9">
      <w:r>
        <w:rPr>
          <w:noProof/>
        </w:rPr>
        <w:drawing>
          <wp:inline distT="0" distB="0" distL="0" distR="0">
            <wp:extent cx="7315200" cy="5486400"/>
            <wp:effectExtent l="0" t="0" r="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0812_13065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A9" w:rsidRPr="00CA76A9" w:rsidRDefault="00CA76A9" w:rsidP="00CA76A9"/>
    <w:p w:rsidR="009946E3" w:rsidRDefault="009946E3" w:rsidP="009946E3">
      <w:pPr>
        <w:pStyle w:val="Heading1"/>
      </w:pPr>
      <w:r>
        <w:lastRenderedPageBreak/>
        <w:t>SCREENSHOTS</w:t>
      </w:r>
    </w:p>
    <w:p w:rsidR="009946E3" w:rsidRDefault="009946E3" w:rsidP="009946E3">
      <w:r>
        <w:t>MAIN PAGE</w:t>
      </w:r>
    </w:p>
    <w:p w:rsidR="009946E3" w:rsidRDefault="009946E3" w:rsidP="009946E3">
      <w:r w:rsidRPr="009946E3">
        <w:drawing>
          <wp:inline distT="0" distB="0" distL="0" distR="0" wp14:anchorId="780888F6" wp14:editId="7D8F864C">
            <wp:extent cx="5486400" cy="232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E3" w:rsidRDefault="009946E3" w:rsidP="009946E3">
      <w:r>
        <w:t>NEW PARENT</w:t>
      </w:r>
    </w:p>
    <w:p w:rsidR="009946E3" w:rsidRDefault="009946E3" w:rsidP="009946E3">
      <w:r w:rsidRPr="009946E3">
        <w:drawing>
          <wp:inline distT="0" distB="0" distL="0" distR="0" wp14:anchorId="4BA49D56" wp14:editId="3A67878A">
            <wp:extent cx="5486400" cy="231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E3" w:rsidRDefault="009946E3" w:rsidP="009946E3"/>
    <w:p w:rsidR="009946E3" w:rsidRDefault="009946E3" w:rsidP="009946E3"/>
    <w:p w:rsidR="009946E3" w:rsidRDefault="009946E3" w:rsidP="009946E3">
      <w:r>
        <w:t>NEW CHILD</w:t>
      </w:r>
    </w:p>
    <w:p w:rsidR="009946E3" w:rsidRDefault="009946E3" w:rsidP="009946E3">
      <w:r w:rsidRPr="009946E3">
        <w:lastRenderedPageBreak/>
        <w:drawing>
          <wp:inline distT="0" distB="0" distL="0" distR="0" wp14:anchorId="4CDABFA9" wp14:editId="66459B5F">
            <wp:extent cx="5486400" cy="2489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E3" w:rsidRDefault="009946E3" w:rsidP="009946E3">
      <w:r>
        <w:t>PARENT PAGE</w:t>
      </w:r>
    </w:p>
    <w:p w:rsidR="009946E3" w:rsidRDefault="009946E3" w:rsidP="009946E3">
      <w:r w:rsidRPr="009946E3">
        <w:drawing>
          <wp:inline distT="0" distB="0" distL="0" distR="0" wp14:anchorId="4CB459D7" wp14:editId="2A1D6911">
            <wp:extent cx="5486400" cy="2366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E3" w:rsidRDefault="009946E3" w:rsidP="009946E3"/>
    <w:p w:rsidR="009946E3" w:rsidRDefault="009946E3" w:rsidP="009946E3"/>
    <w:p w:rsidR="009946E3" w:rsidRDefault="009946E3" w:rsidP="009946E3"/>
    <w:p w:rsidR="009946E3" w:rsidRDefault="009946E3" w:rsidP="009946E3"/>
    <w:p w:rsidR="009946E3" w:rsidRDefault="009946E3" w:rsidP="009946E3"/>
    <w:p w:rsidR="009946E3" w:rsidRDefault="009946E3" w:rsidP="009946E3"/>
    <w:p w:rsidR="009946E3" w:rsidRDefault="009946E3" w:rsidP="009946E3"/>
    <w:p w:rsidR="009946E3" w:rsidRDefault="009946E3" w:rsidP="009946E3">
      <w:r>
        <w:t>CHILD PAGE</w:t>
      </w:r>
    </w:p>
    <w:p w:rsidR="009946E3" w:rsidRDefault="009946E3" w:rsidP="009946E3">
      <w:r w:rsidRPr="009946E3">
        <w:lastRenderedPageBreak/>
        <w:drawing>
          <wp:inline distT="0" distB="0" distL="0" distR="0" wp14:anchorId="17B567F1" wp14:editId="3ABB2635">
            <wp:extent cx="548640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E3" w:rsidRDefault="009946E3" w:rsidP="009946E3">
      <w:r>
        <w:t>API PAGE</w:t>
      </w:r>
    </w:p>
    <w:p w:rsidR="009946E3" w:rsidRPr="009946E3" w:rsidRDefault="009946E3" w:rsidP="009946E3">
      <w:r w:rsidRPr="009946E3">
        <w:drawing>
          <wp:inline distT="0" distB="0" distL="0" distR="0" wp14:anchorId="1C39A3FB" wp14:editId="3FCD0A58">
            <wp:extent cx="5486400" cy="445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E" w:rsidRDefault="004E4C1E"/>
    <w:p w:rsidR="004E4C1E" w:rsidRDefault="009946E3" w:rsidP="009946E3">
      <w:pPr>
        <w:pStyle w:val="Heading1"/>
      </w:pPr>
      <w:r>
        <w:lastRenderedPageBreak/>
        <w:t>APPLICATION FACT SHEET</w:t>
      </w:r>
    </w:p>
    <w:p w:rsidR="009946E3" w:rsidRDefault="009946E3" w:rsidP="009946E3">
      <w:r>
        <w:t>200 words, explanation of app and how to use 5 key features</w:t>
      </w:r>
    </w:p>
    <w:p w:rsidR="009946E3" w:rsidRDefault="009946E3" w:rsidP="009946E3">
      <w:pPr>
        <w:pStyle w:val="Heading1"/>
      </w:pPr>
      <w:r>
        <w:t>OTHER BROWSERS USED</w:t>
      </w:r>
    </w:p>
    <w:p w:rsidR="009946E3" w:rsidRDefault="009946E3" w:rsidP="009946E3">
      <w:r>
        <w:t>Microsoft edge and Google chrome</w:t>
      </w:r>
    </w:p>
    <w:p w:rsidR="009946E3" w:rsidRDefault="009946E3" w:rsidP="009946E3">
      <w:r w:rsidRPr="009946E3">
        <w:drawing>
          <wp:inline distT="0" distB="0" distL="0" distR="0" wp14:anchorId="54E69540" wp14:editId="18BF008D">
            <wp:extent cx="5486400" cy="219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32" w:rsidRDefault="00341B32" w:rsidP="00341B32">
      <w:pPr>
        <w:pStyle w:val="Heading1"/>
      </w:pPr>
      <w:r>
        <w:t>IMPORTANT LINKS</w:t>
      </w:r>
    </w:p>
    <w:p w:rsidR="00341B32" w:rsidRDefault="00341B32" w:rsidP="00341B32">
      <w:bookmarkStart w:id="8" w:name="_GoBack"/>
      <w:r>
        <w:t xml:space="preserve">GITHUB </w:t>
      </w:r>
      <w:hyperlink r:id="rId17" w:history="1">
        <w:r w:rsidR="00CA76A9" w:rsidRPr="001C04EA">
          <w:rPr>
            <w:rStyle w:val="Hyperlink"/>
          </w:rPr>
          <w:t>https://github.com/Stephen-Daniel/Referred-Coursework-2019-2020-Family-Organizer</w:t>
        </w:r>
      </w:hyperlink>
    </w:p>
    <w:p w:rsidR="00341B32" w:rsidRDefault="00341B32" w:rsidP="00341B32">
      <w:r>
        <w:t>YOUTUBE</w:t>
      </w:r>
      <w:r w:rsidR="00CA76A9">
        <w:t xml:space="preserve"> </w:t>
      </w:r>
      <w:hyperlink r:id="rId18" w:tgtFrame="_blank" w:history="1">
        <w:r w:rsidR="00CA76A9"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https://youtu.be/VjY8X1Fgad8</w:t>
        </w:r>
      </w:hyperlink>
    </w:p>
    <w:p w:rsidR="00341B32" w:rsidRPr="00341B32" w:rsidRDefault="00341B32" w:rsidP="00341B32">
      <w:r>
        <w:t xml:space="preserve">API </w:t>
      </w:r>
      <w:r w:rsidRPr="00341B32">
        <w:t>http://localhost/Family%20Organizer/code/api_page.php</w:t>
      </w:r>
    </w:p>
    <w:bookmarkEnd w:id="8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p w:rsidR="004E4C1E" w:rsidRDefault="004E4C1E"/>
    <w:sectPr w:rsidR="004E4C1E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E3A" w:rsidRDefault="001D5E3A" w:rsidP="00C6554A">
      <w:pPr>
        <w:spacing w:before="0" w:after="0" w:line="240" w:lineRule="auto"/>
      </w:pPr>
      <w:r>
        <w:separator/>
      </w:r>
    </w:p>
  </w:endnote>
  <w:endnote w:type="continuationSeparator" w:id="0">
    <w:p w:rsidR="001D5E3A" w:rsidRDefault="001D5E3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E3A" w:rsidRDefault="001D5E3A" w:rsidP="00C6554A">
      <w:pPr>
        <w:spacing w:before="0" w:after="0" w:line="240" w:lineRule="auto"/>
      </w:pPr>
      <w:r>
        <w:separator/>
      </w:r>
    </w:p>
  </w:footnote>
  <w:footnote w:type="continuationSeparator" w:id="0">
    <w:p w:rsidR="001D5E3A" w:rsidRDefault="001D5E3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C1E"/>
    <w:rsid w:val="001D5E3A"/>
    <w:rsid w:val="002554CD"/>
    <w:rsid w:val="00293B83"/>
    <w:rsid w:val="002B4294"/>
    <w:rsid w:val="00333D0D"/>
    <w:rsid w:val="00341B32"/>
    <w:rsid w:val="004C049F"/>
    <w:rsid w:val="004E4C1E"/>
    <w:rsid w:val="005000E2"/>
    <w:rsid w:val="006A3CE7"/>
    <w:rsid w:val="009946E3"/>
    <w:rsid w:val="00C6554A"/>
    <w:rsid w:val="00CA76A9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8F1E8"/>
  <w15:chartTrackingRefBased/>
  <w15:docId w15:val="{5FC35DED-F9E9-49B5-9040-3D821B629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4E4C1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E4C1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CA7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youtu.be/VjY8X1Fgad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Stephen-Daniel/Referred-Coursework-2019-2020-Family-Organiz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142</TotalTime>
  <Pages>10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Daniel</dc:creator>
  <cp:keywords/>
  <dc:description/>
  <cp:lastModifiedBy>Stephen Daniel</cp:lastModifiedBy>
  <cp:revision>2</cp:revision>
  <dcterms:created xsi:type="dcterms:W3CDTF">2020-08-12T10:25:00Z</dcterms:created>
  <dcterms:modified xsi:type="dcterms:W3CDTF">2020-08-12T12:47:00Z</dcterms:modified>
</cp:coreProperties>
</file>